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align>left</wp:align>
                </wp:positionH>
                <wp:positionV relativeFrom="margin">
                  <wp:posOffset>-895350</wp:posOffset>
                </wp:positionV>
                <wp:extent cx="7558405" cy="10692130"/>
                <wp:effectExtent l="0" t="0" r="4445" b="0"/>
                <wp:wrapNone/>
                <wp:docPr id="1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636" cy="10691813"/>
                          <a:chOff x="0" y="0"/>
                          <a:chExt cx="7558636" cy="10691813"/>
                        </a:xfrm>
                      </wpg:grpSpPr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8636" cy="106918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82413" y="1329941"/>
                            <a:ext cx="2593809" cy="6444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5072" y="6139543"/>
                            <a:ext cx="2759932" cy="6551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72672" y="2203220"/>
                            <a:ext cx="1763449" cy="418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top:-70.5pt;height:841.9pt;width:595.15pt;mso-position-horizontal:left;mso-position-horizontal-relative:page;mso-position-vertical-relative:margin;z-index:251660288;mso-width-relative:page;mso-height-relative:page;" coordsize="7558636,10691813" o:gfxdata="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">
                <o:lock v:ext="edit" aspectratio="f"/>
                <v:shape id="_x0000_s1026" o:spid="_x0000_s1026" o:spt="75" type="#_x0000_t75" style="position:absolute;left:0;top:0;height:10691813;width:7558636;" filled="f" o:preferrelative="t" stroked="f" coordsize="21600,21600" o:gfxdata="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LVNH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75" type="#_x0000_t75" style="position:absolute;left:2482413;top:1329941;height:6444655;width:2593809;" filled="f" o:preferrelative="t" stroked="f" coordsize="21600,21600" o:gfxdata="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Tx7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o:title=""/>
                  <o:lock v:ext="edit" aspectratio="t"/>
                </v:shape>
                <v:shape id="_x0000_s1026" o:spid="_x0000_s1026" o:spt="75" type="#_x0000_t75" style="position:absolute;left:345072;top:6139543;height:655122;width:2759932;" filled="f" o:preferrelative="t" stroked="f" coordsize="21600,21600" o:gfxdata="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gbetK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75" type="#_x0000_t75" style="position:absolute;left:5272672;top:2203220;height:418588;width:1763449;" filled="f" o:preferrelative="t" stroked="f" coordsize="21600,21600" o:gfxdata="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hTs1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</w:p>
    <w:p>
      <w:pPr>
        <w:widowControl/>
        <w:jc w:val="left"/>
      </w:pPr>
      <w:r>
        <w:br w:type="page"/>
      </w:r>
    </w:p>
    <w:p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00875" cy="10194925"/>
                <wp:effectExtent l="57150" t="0" r="47625" b="15875"/>
                <wp:wrapNone/>
                <wp:docPr id="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0875" cy="10194925"/>
                          <a:chOff x="0" y="0"/>
                          <a:chExt cx="4410" cy="6422"/>
                        </a:xfrm>
                        <a:solidFill>
                          <a:srgbClr val="C00000"/>
                        </a:solidFill>
                      </wpg:grpSpPr>
                      <wps:wsp>
                        <wps:cNvPr id="18" name="Freeform 5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1096" cy="1100"/>
                          </a:xfrm>
                          <a:custGeom>
                            <a:avLst/>
                            <a:gdLst>
                              <a:gd name="T0" fmla="*/ 28 w 1096"/>
                              <a:gd name="T1" fmla="*/ 1100 h 1100"/>
                              <a:gd name="T2" fmla="*/ 0 w 1096"/>
                              <a:gd name="T3" fmla="*/ 1100 h 1100"/>
                              <a:gd name="T4" fmla="*/ 0 w 1096"/>
                              <a:gd name="T5" fmla="*/ 199 h 1100"/>
                              <a:gd name="T6" fmla="*/ 209 w 1096"/>
                              <a:gd name="T7" fmla="*/ 199 h 1100"/>
                              <a:gd name="T8" fmla="*/ 209 w 1096"/>
                              <a:gd name="T9" fmla="*/ 0 h 1100"/>
                              <a:gd name="T10" fmla="*/ 1096 w 1096"/>
                              <a:gd name="T11" fmla="*/ 0 h 1100"/>
                              <a:gd name="T12" fmla="*/ 1096 w 1096"/>
                              <a:gd name="T13" fmla="*/ 30 h 1100"/>
                              <a:gd name="T14" fmla="*/ 239 w 1096"/>
                              <a:gd name="T15" fmla="*/ 30 h 1100"/>
                              <a:gd name="T16" fmla="*/ 239 w 1096"/>
                              <a:gd name="T17" fmla="*/ 199 h 1100"/>
                              <a:gd name="T18" fmla="*/ 392 w 1096"/>
                              <a:gd name="T19" fmla="*/ 199 h 1100"/>
                              <a:gd name="T20" fmla="*/ 392 w 1096"/>
                              <a:gd name="T21" fmla="*/ 101 h 1100"/>
                              <a:gd name="T22" fmla="*/ 543 w 1096"/>
                              <a:gd name="T23" fmla="*/ 101 h 1100"/>
                              <a:gd name="T24" fmla="*/ 543 w 1096"/>
                              <a:gd name="T25" fmla="*/ 227 h 1100"/>
                              <a:gd name="T26" fmla="*/ 420 w 1096"/>
                              <a:gd name="T27" fmla="*/ 227 h 1100"/>
                              <a:gd name="T28" fmla="*/ 420 w 1096"/>
                              <a:gd name="T29" fmla="*/ 455 h 1100"/>
                              <a:gd name="T30" fmla="*/ 239 w 1096"/>
                              <a:gd name="T31" fmla="*/ 455 h 1100"/>
                              <a:gd name="T32" fmla="*/ 239 w 1096"/>
                              <a:gd name="T33" fmla="*/ 551 h 1100"/>
                              <a:gd name="T34" fmla="*/ 96 w 1096"/>
                              <a:gd name="T35" fmla="*/ 551 h 1100"/>
                              <a:gd name="T36" fmla="*/ 96 w 1096"/>
                              <a:gd name="T37" fmla="*/ 426 h 1100"/>
                              <a:gd name="T38" fmla="*/ 209 w 1096"/>
                              <a:gd name="T39" fmla="*/ 426 h 1100"/>
                              <a:gd name="T40" fmla="*/ 209 w 1096"/>
                              <a:gd name="T41" fmla="*/ 227 h 1100"/>
                              <a:gd name="T42" fmla="*/ 28 w 1096"/>
                              <a:gd name="T43" fmla="*/ 227 h 1100"/>
                              <a:gd name="T44" fmla="*/ 28 w 1096"/>
                              <a:gd name="T45" fmla="*/ 1100 h 1100"/>
                              <a:gd name="T46" fmla="*/ 125 w 1096"/>
                              <a:gd name="T47" fmla="*/ 523 h 1100"/>
                              <a:gd name="T48" fmla="*/ 209 w 1096"/>
                              <a:gd name="T49" fmla="*/ 523 h 1100"/>
                              <a:gd name="T50" fmla="*/ 209 w 1096"/>
                              <a:gd name="T51" fmla="*/ 455 h 1100"/>
                              <a:gd name="T52" fmla="*/ 125 w 1096"/>
                              <a:gd name="T53" fmla="*/ 455 h 1100"/>
                              <a:gd name="T54" fmla="*/ 125 w 1096"/>
                              <a:gd name="T55" fmla="*/ 523 h 1100"/>
                              <a:gd name="T56" fmla="*/ 239 w 1096"/>
                              <a:gd name="T57" fmla="*/ 426 h 1100"/>
                              <a:gd name="T58" fmla="*/ 392 w 1096"/>
                              <a:gd name="T59" fmla="*/ 426 h 1100"/>
                              <a:gd name="T60" fmla="*/ 392 w 1096"/>
                              <a:gd name="T61" fmla="*/ 227 h 1100"/>
                              <a:gd name="T62" fmla="*/ 239 w 1096"/>
                              <a:gd name="T63" fmla="*/ 227 h 1100"/>
                              <a:gd name="T64" fmla="*/ 239 w 1096"/>
                              <a:gd name="T65" fmla="*/ 426 h 1100"/>
                              <a:gd name="T66" fmla="*/ 420 w 1096"/>
                              <a:gd name="T67" fmla="*/ 199 h 1100"/>
                              <a:gd name="T68" fmla="*/ 515 w 1096"/>
                              <a:gd name="T69" fmla="*/ 199 h 1100"/>
                              <a:gd name="T70" fmla="*/ 515 w 1096"/>
                              <a:gd name="T71" fmla="*/ 129 h 1100"/>
                              <a:gd name="T72" fmla="*/ 420 w 1096"/>
                              <a:gd name="T73" fmla="*/ 129 h 1100"/>
                              <a:gd name="T74" fmla="*/ 420 w 1096"/>
                              <a:gd name="T75" fmla="*/ 199 h 1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096" h="1100">
                                <a:moveTo>
                                  <a:pt x="28" y="1100"/>
                                </a:moveTo>
                                <a:lnTo>
                                  <a:pt x="0" y="1100"/>
                                </a:lnTo>
                                <a:lnTo>
                                  <a:pt x="0" y="199"/>
                                </a:lnTo>
                                <a:lnTo>
                                  <a:pt x="209" y="199"/>
                                </a:lnTo>
                                <a:lnTo>
                                  <a:pt x="209" y="0"/>
                                </a:lnTo>
                                <a:lnTo>
                                  <a:pt x="1096" y="0"/>
                                </a:lnTo>
                                <a:lnTo>
                                  <a:pt x="1096" y="30"/>
                                </a:lnTo>
                                <a:lnTo>
                                  <a:pt x="239" y="30"/>
                                </a:lnTo>
                                <a:lnTo>
                                  <a:pt x="239" y="199"/>
                                </a:lnTo>
                                <a:lnTo>
                                  <a:pt x="392" y="199"/>
                                </a:lnTo>
                                <a:lnTo>
                                  <a:pt x="392" y="101"/>
                                </a:lnTo>
                                <a:lnTo>
                                  <a:pt x="543" y="101"/>
                                </a:lnTo>
                                <a:lnTo>
                                  <a:pt x="543" y="227"/>
                                </a:lnTo>
                                <a:lnTo>
                                  <a:pt x="420" y="227"/>
                                </a:lnTo>
                                <a:lnTo>
                                  <a:pt x="420" y="455"/>
                                </a:lnTo>
                                <a:lnTo>
                                  <a:pt x="239" y="455"/>
                                </a:lnTo>
                                <a:lnTo>
                                  <a:pt x="239" y="551"/>
                                </a:lnTo>
                                <a:lnTo>
                                  <a:pt x="96" y="551"/>
                                </a:lnTo>
                                <a:lnTo>
                                  <a:pt x="96" y="426"/>
                                </a:lnTo>
                                <a:lnTo>
                                  <a:pt x="209" y="426"/>
                                </a:lnTo>
                                <a:lnTo>
                                  <a:pt x="209" y="227"/>
                                </a:lnTo>
                                <a:lnTo>
                                  <a:pt x="28" y="227"/>
                                </a:lnTo>
                                <a:lnTo>
                                  <a:pt x="28" y="1100"/>
                                </a:lnTo>
                                <a:close/>
                                <a:moveTo>
                                  <a:pt x="125" y="523"/>
                                </a:moveTo>
                                <a:lnTo>
                                  <a:pt x="209" y="523"/>
                                </a:lnTo>
                                <a:lnTo>
                                  <a:pt x="209" y="455"/>
                                </a:lnTo>
                                <a:lnTo>
                                  <a:pt x="125" y="455"/>
                                </a:lnTo>
                                <a:lnTo>
                                  <a:pt x="125" y="523"/>
                                </a:lnTo>
                                <a:close/>
                                <a:moveTo>
                                  <a:pt x="239" y="426"/>
                                </a:moveTo>
                                <a:lnTo>
                                  <a:pt x="392" y="426"/>
                                </a:lnTo>
                                <a:lnTo>
                                  <a:pt x="392" y="227"/>
                                </a:lnTo>
                                <a:lnTo>
                                  <a:pt x="239" y="227"/>
                                </a:lnTo>
                                <a:lnTo>
                                  <a:pt x="239" y="426"/>
                                </a:lnTo>
                                <a:close/>
                                <a:moveTo>
                                  <a:pt x="420" y="199"/>
                                </a:moveTo>
                                <a:lnTo>
                                  <a:pt x="515" y="199"/>
                                </a:lnTo>
                                <a:lnTo>
                                  <a:pt x="515" y="129"/>
                                </a:lnTo>
                                <a:lnTo>
                                  <a:pt x="420" y="129"/>
                                </a:lnTo>
                                <a:lnTo>
                                  <a:pt x="420" y="19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9" name="Freeform 6"/>
                        <wps:cNvSpPr>
                          <a:spLocks noEditPoints="1"/>
                        </wps:cNvSpPr>
                        <wps:spPr bwMode="auto">
                          <a:xfrm>
                            <a:off x="3314" y="0"/>
                            <a:ext cx="1094" cy="1100"/>
                          </a:xfrm>
                          <a:custGeom>
                            <a:avLst/>
                            <a:gdLst>
                              <a:gd name="T0" fmla="*/ 1066 w 1094"/>
                              <a:gd name="T1" fmla="*/ 227 h 1100"/>
                              <a:gd name="T2" fmla="*/ 885 w 1094"/>
                              <a:gd name="T3" fmla="*/ 227 h 1100"/>
                              <a:gd name="T4" fmla="*/ 885 w 1094"/>
                              <a:gd name="T5" fmla="*/ 426 h 1100"/>
                              <a:gd name="T6" fmla="*/ 1000 w 1094"/>
                              <a:gd name="T7" fmla="*/ 426 h 1100"/>
                              <a:gd name="T8" fmla="*/ 1000 w 1094"/>
                              <a:gd name="T9" fmla="*/ 551 h 1100"/>
                              <a:gd name="T10" fmla="*/ 857 w 1094"/>
                              <a:gd name="T11" fmla="*/ 551 h 1100"/>
                              <a:gd name="T12" fmla="*/ 857 w 1094"/>
                              <a:gd name="T13" fmla="*/ 455 h 1100"/>
                              <a:gd name="T14" fmla="*/ 674 w 1094"/>
                              <a:gd name="T15" fmla="*/ 455 h 1100"/>
                              <a:gd name="T16" fmla="*/ 674 w 1094"/>
                              <a:gd name="T17" fmla="*/ 227 h 1100"/>
                              <a:gd name="T18" fmla="*/ 553 w 1094"/>
                              <a:gd name="T19" fmla="*/ 227 h 1100"/>
                              <a:gd name="T20" fmla="*/ 553 w 1094"/>
                              <a:gd name="T21" fmla="*/ 101 h 1100"/>
                              <a:gd name="T22" fmla="*/ 702 w 1094"/>
                              <a:gd name="T23" fmla="*/ 101 h 1100"/>
                              <a:gd name="T24" fmla="*/ 702 w 1094"/>
                              <a:gd name="T25" fmla="*/ 199 h 1100"/>
                              <a:gd name="T26" fmla="*/ 857 w 1094"/>
                              <a:gd name="T27" fmla="*/ 199 h 1100"/>
                              <a:gd name="T28" fmla="*/ 857 w 1094"/>
                              <a:gd name="T29" fmla="*/ 30 h 1100"/>
                              <a:gd name="T30" fmla="*/ 0 w 1094"/>
                              <a:gd name="T31" fmla="*/ 30 h 1100"/>
                              <a:gd name="T32" fmla="*/ 0 w 1094"/>
                              <a:gd name="T33" fmla="*/ 0 h 1100"/>
                              <a:gd name="T34" fmla="*/ 885 w 1094"/>
                              <a:gd name="T35" fmla="*/ 0 h 1100"/>
                              <a:gd name="T36" fmla="*/ 885 w 1094"/>
                              <a:gd name="T37" fmla="*/ 199 h 1100"/>
                              <a:gd name="T38" fmla="*/ 1094 w 1094"/>
                              <a:gd name="T39" fmla="*/ 199 h 1100"/>
                              <a:gd name="T40" fmla="*/ 1094 w 1094"/>
                              <a:gd name="T41" fmla="*/ 1100 h 1100"/>
                              <a:gd name="T42" fmla="*/ 1066 w 1094"/>
                              <a:gd name="T43" fmla="*/ 1100 h 1100"/>
                              <a:gd name="T44" fmla="*/ 1066 w 1094"/>
                              <a:gd name="T45" fmla="*/ 227 h 1100"/>
                              <a:gd name="T46" fmla="*/ 971 w 1094"/>
                              <a:gd name="T47" fmla="*/ 455 h 1100"/>
                              <a:gd name="T48" fmla="*/ 885 w 1094"/>
                              <a:gd name="T49" fmla="*/ 455 h 1100"/>
                              <a:gd name="T50" fmla="*/ 885 w 1094"/>
                              <a:gd name="T51" fmla="*/ 523 h 1100"/>
                              <a:gd name="T52" fmla="*/ 971 w 1094"/>
                              <a:gd name="T53" fmla="*/ 523 h 1100"/>
                              <a:gd name="T54" fmla="*/ 971 w 1094"/>
                              <a:gd name="T55" fmla="*/ 455 h 1100"/>
                              <a:gd name="T56" fmla="*/ 857 w 1094"/>
                              <a:gd name="T57" fmla="*/ 227 h 1100"/>
                              <a:gd name="T58" fmla="*/ 702 w 1094"/>
                              <a:gd name="T59" fmla="*/ 227 h 1100"/>
                              <a:gd name="T60" fmla="*/ 702 w 1094"/>
                              <a:gd name="T61" fmla="*/ 426 h 1100"/>
                              <a:gd name="T62" fmla="*/ 857 w 1094"/>
                              <a:gd name="T63" fmla="*/ 426 h 1100"/>
                              <a:gd name="T64" fmla="*/ 857 w 1094"/>
                              <a:gd name="T65" fmla="*/ 227 h 1100"/>
                              <a:gd name="T66" fmla="*/ 674 w 1094"/>
                              <a:gd name="T67" fmla="*/ 129 h 1100"/>
                              <a:gd name="T68" fmla="*/ 581 w 1094"/>
                              <a:gd name="T69" fmla="*/ 129 h 1100"/>
                              <a:gd name="T70" fmla="*/ 581 w 1094"/>
                              <a:gd name="T71" fmla="*/ 199 h 1100"/>
                              <a:gd name="T72" fmla="*/ 674 w 1094"/>
                              <a:gd name="T73" fmla="*/ 199 h 1100"/>
                              <a:gd name="T74" fmla="*/ 674 w 1094"/>
                              <a:gd name="T75" fmla="*/ 129 h 1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094" h="1100">
                                <a:moveTo>
                                  <a:pt x="1066" y="227"/>
                                </a:moveTo>
                                <a:lnTo>
                                  <a:pt x="885" y="227"/>
                                </a:lnTo>
                                <a:lnTo>
                                  <a:pt x="885" y="426"/>
                                </a:lnTo>
                                <a:lnTo>
                                  <a:pt x="1000" y="426"/>
                                </a:lnTo>
                                <a:lnTo>
                                  <a:pt x="1000" y="551"/>
                                </a:lnTo>
                                <a:lnTo>
                                  <a:pt x="857" y="551"/>
                                </a:lnTo>
                                <a:lnTo>
                                  <a:pt x="857" y="455"/>
                                </a:lnTo>
                                <a:lnTo>
                                  <a:pt x="674" y="455"/>
                                </a:lnTo>
                                <a:lnTo>
                                  <a:pt x="674" y="227"/>
                                </a:lnTo>
                                <a:lnTo>
                                  <a:pt x="553" y="227"/>
                                </a:lnTo>
                                <a:lnTo>
                                  <a:pt x="553" y="101"/>
                                </a:lnTo>
                                <a:lnTo>
                                  <a:pt x="702" y="101"/>
                                </a:lnTo>
                                <a:lnTo>
                                  <a:pt x="702" y="199"/>
                                </a:lnTo>
                                <a:lnTo>
                                  <a:pt x="857" y="199"/>
                                </a:lnTo>
                                <a:lnTo>
                                  <a:pt x="857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0"/>
                                </a:lnTo>
                                <a:lnTo>
                                  <a:pt x="885" y="0"/>
                                </a:lnTo>
                                <a:lnTo>
                                  <a:pt x="885" y="199"/>
                                </a:lnTo>
                                <a:lnTo>
                                  <a:pt x="1094" y="199"/>
                                </a:lnTo>
                                <a:lnTo>
                                  <a:pt x="1094" y="1100"/>
                                </a:lnTo>
                                <a:lnTo>
                                  <a:pt x="1066" y="1100"/>
                                </a:lnTo>
                                <a:lnTo>
                                  <a:pt x="1066" y="227"/>
                                </a:lnTo>
                                <a:close/>
                                <a:moveTo>
                                  <a:pt x="971" y="455"/>
                                </a:moveTo>
                                <a:lnTo>
                                  <a:pt x="885" y="455"/>
                                </a:lnTo>
                                <a:lnTo>
                                  <a:pt x="885" y="523"/>
                                </a:lnTo>
                                <a:lnTo>
                                  <a:pt x="971" y="523"/>
                                </a:lnTo>
                                <a:lnTo>
                                  <a:pt x="971" y="455"/>
                                </a:lnTo>
                                <a:close/>
                                <a:moveTo>
                                  <a:pt x="857" y="227"/>
                                </a:moveTo>
                                <a:lnTo>
                                  <a:pt x="702" y="227"/>
                                </a:lnTo>
                                <a:lnTo>
                                  <a:pt x="702" y="426"/>
                                </a:lnTo>
                                <a:lnTo>
                                  <a:pt x="857" y="426"/>
                                </a:lnTo>
                                <a:lnTo>
                                  <a:pt x="857" y="227"/>
                                </a:lnTo>
                                <a:close/>
                                <a:moveTo>
                                  <a:pt x="674" y="129"/>
                                </a:moveTo>
                                <a:lnTo>
                                  <a:pt x="581" y="129"/>
                                </a:lnTo>
                                <a:lnTo>
                                  <a:pt x="581" y="199"/>
                                </a:lnTo>
                                <a:lnTo>
                                  <a:pt x="674" y="199"/>
                                </a:lnTo>
                                <a:lnTo>
                                  <a:pt x="674" y="12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0" name="Freeform 7"/>
                        <wps:cNvSpPr>
                          <a:spLocks noEditPoints="1"/>
                        </wps:cNvSpPr>
                        <wps:spPr bwMode="auto">
                          <a:xfrm>
                            <a:off x="0" y="5322"/>
                            <a:ext cx="1096" cy="1100"/>
                          </a:xfrm>
                          <a:custGeom>
                            <a:avLst/>
                            <a:gdLst>
                              <a:gd name="T0" fmla="*/ 28 w 1096"/>
                              <a:gd name="T1" fmla="*/ 873 h 1100"/>
                              <a:gd name="T2" fmla="*/ 209 w 1096"/>
                              <a:gd name="T3" fmla="*/ 873 h 1100"/>
                              <a:gd name="T4" fmla="*/ 209 w 1096"/>
                              <a:gd name="T5" fmla="*/ 674 h 1100"/>
                              <a:gd name="T6" fmla="*/ 96 w 1096"/>
                              <a:gd name="T7" fmla="*/ 674 h 1100"/>
                              <a:gd name="T8" fmla="*/ 96 w 1096"/>
                              <a:gd name="T9" fmla="*/ 549 h 1100"/>
                              <a:gd name="T10" fmla="*/ 239 w 1096"/>
                              <a:gd name="T11" fmla="*/ 549 h 1100"/>
                              <a:gd name="T12" fmla="*/ 239 w 1096"/>
                              <a:gd name="T13" fmla="*/ 646 h 1100"/>
                              <a:gd name="T14" fmla="*/ 420 w 1096"/>
                              <a:gd name="T15" fmla="*/ 646 h 1100"/>
                              <a:gd name="T16" fmla="*/ 420 w 1096"/>
                              <a:gd name="T17" fmla="*/ 873 h 1100"/>
                              <a:gd name="T18" fmla="*/ 543 w 1096"/>
                              <a:gd name="T19" fmla="*/ 873 h 1100"/>
                              <a:gd name="T20" fmla="*/ 543 w 1096"/>
                              <a:gd name="T21" fmla="*/ 999 h 1100"/>
                              <a:gd name="T22" fmla="*/ 392 w 1096"/>
                              <a:gd name="T23" fmla="*/ 999 h 1100"/>
                              <a:gd name="T24" fmla="*/ 392 w 1096"/>
                              <a:gd name="T25" fmla="*/ 901 h 1100"/>
                              <a:gd name="T26" fmla="*/ 239 w 1096"/>
                              <a:gd name="T27" fmla="*/ 901 h 1100"/>
                              <a:gd name="T28" fmla="*/ 239 w 1096"/>
                              <a:gd name="T29" fmla="*/ 1070 h 1100"/>
                              <a:gd name="T30" fmla="*/ 1096 w 1096"/>
                              <a:gd name="T31" fmla="*/ 1070 h 1100"/>
                              <a:gd name="T32" fmla="*/ 1096 w 1096"/>
                              <a:gd name="T33" fmla="*/ 1100 h 1100"/>
                              <a:gd name="T34" fmla="*/ 209 w 1096"/>
                              <a:gd name="T35" fmla="*/ 1100 h 1100"/>
                              <a:gd name="T36" fmla="*/ 209 w 1096"/>
                              <a:gd name="T37" fmla="*/ 901 h 1100"/>
                              <a:gd name="T38" fmla="*/ 0 w 1096"/>
                              <a:gd name="T39" fmla="*/ 901 h 1100"/>
                              <a:gd name="T40" fmla="*/ 0 w 1096"/>
                              <a:gd name="T41" fmla="*/ 0 h 1100"/>
                              <a:gd name="T42" fmla="*/ 28 w 1096"/>
                              <a:gd name="T43" fmla="*/ 0 h 1100"/>
                              <a:gd name="T44" fmla="*/ 28 w 1096"/>
                              <a:gd name="T45" fmla="*/ 873 h 1100"/>
                              <a:gd name="T46" fmla="*/ 125 w 1096"/>
                              <a:gd name="T47" fmla="*/ 646 h 1100"/>
                              <a:gd name="T48" fmla="*/ 209 w 1096"/>
                              <a:gd name="T49" fmla="*/ 646 h 1100"/>
                              <a:gd name="T50" fmla="*/ 209 w 1096"/>
                              <a:gd name="T51" fmla="*/ 577 h 1100"/>
                              <a:gd name="T52" fmla="*/ 125 w 1096"/>
                              <a:gd name="T53" fmla="*/ 577 h 1100"/>
                              <a:gd name="T54" fmla="*/ 125 w 1096"/>
                              <a:gd name="T55" fmla="*/ 646 h 1100"/>
                              <a:gd name="T56" fmla="*/ 239 w 1096"/>
                              <a:gd name="T57" fmla="*/ 873 h 1100"/>
                              <a:gd name="T58" fmla="*/ 392 w 1096"/>
                              <a:gd name="T59" fmla="*/ 873 h 1100"/>
                              <a:gd name="T60" fmla="*/ 392 w 1096"/>
                              <a:gd name="T61" fmla="*/ 674 h 1100"/>
                              <a:gd name="T62" fmla="*/ 239 w 1096"/>
                              <a:gd name="T63" fmla="*/ 674 h 1100"/>
                              <a:gd name="T64" fmla="*/ 239 w 1096"/>
                              <a:gd name="T65" fmla="*/ 873 h 1100"/>
                              <a:gd name="T66" fmla="*/ 420 w 1096"/>
                              <a:gd name="T67" fmla="*/ 971 h 1100"/>
                              <a:gd name="T68" fmla="*/ 515 w 1096"/>
                              <a:gd name="T69" fmla="*/ 971 h 1100"/>
                              <a:gd name="T70" fmla="*/ 515 w 1096"/>
                              <a:gd name="T71" fmla="*/ 901 h 1100"/>
                              <a:gd name="T72" fmla="*/ 420 w 1096"/>
                              <a:gd name="T73" fmla="*/ 901 h 1100"/>
                              <a:gd name="T74" fmla="*/ 420 w 1096"/>
                              <a:gd name="T75" fmla="*/ 971 h 1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096" h="1100">
                                <a:moveTo>
                                  <a:pt x="28" y="873"/>
                                </a:moveTo>
                                <a:lnTo>
                                  <a:pt x="209" y="873"/>
                                </a:lnTo>
                                <a:lnTo>
                                  <a:pt x="209" y="674"/>
                                </a:lnTo>
                                <a:lnTo>
                                  <a:pt x="96" y="674"/>
                                </a:lnTo>
                                <a:lnTo>
                                  <a:pt x="96" y="549"/>
                                </a:lnTo>
                                <a:lnTo>
                                  <a:pt x="239" y="549"/>
                                </a:lnTo>
                                <a:lnTo>
                                  <a:pt x="239" y="646"/>
                                </a:lnTo>
                                <a:lnTo>
                                  <a:pt x="420" y="646"/>
                                </a:lnTo>
                                <a:lnTo>
                                  <a:pt x="420" y="873"/>
                                </a:lnTo>
                                <a:lnTo>
                                  <a:pt x="543" y="873"/>
                                </a:lnTo>
                                <a:lnTo>
                                  <a:pt x="543" y="999"/>
                                </a:lnTo>
                                <a:lnTo>
                                  <a:pt x="392" y="999"/>
                                </a:lnTo>
                                <a:lnTo>
                                  <a:pt x="392" y="901"/>
                                </a:lnTo>
                                <a:lnTo>
                                  <a:pt x="239" y="901"/>
                                </a:lnTo>
                                <a:lnTo>
                                  <a:pt x="239" y="1070"/>
                                </a:lnTo>
                                <a:lnTo>
                                  <a:pt x="1096" y="1070"/>
                                </a:lnTo>
                                <a:lnTo>
                                  <a:pt x="1096" y="1100"/>
                                </a:lnTo>
                                <a:lnTo>
                                  <a:pt x="209" y="1100"/>
                                </a:lnTo>
                                <a:lnTo>
                                  <a:pt x="209" y="901"/>
                                </a:lnTo>
                                <a:lnTo>
                                  <a:pt x="0" y="901"/>
                                </a:lnTo>
                                <a:lnTo>
                                  <a:pt x="0" y="0"/>
                                </a:lnTo>
                                <a:lnTo>
                                  <a:pt x="28" y="0"/>
                                </a:lnTo>
                                <a:lnTo>
                                  <a:pt x="28" y="873"/>
                                </a:lnTo>
                                <a:close/>
                                <a:moveTo>
                                  <a:pt x="125" y="646"/>
                                </a:moveTo>
                                <a:lnTo>
                                  <a:pt x="209" y="646"/>
                                </a:lnTo>
                                <a:lnTo>
                                  <a:pt x="209" y="577"/>
                                </a:lnTo>
                                <a:lnTo>
                                  <a:pt x="125" y="577"/>
                                </a:lnTo>
                                <a:lnTo>
                                  <a:pt x="125" y="646"/>
                                </a:lnTo>
                                <a:close/>
                                <a:moveTo>
                                  <a:pt x="239" y="873"/>
                                </a:moveTo>
                                <a:lnTo>
                                  <a:pt x="392" y="873"/>
                                </a:lnTo>
                                <a:lnTo>
                                  <a:pt x="392" y="674"/>
                                </a:lnTo>
                                <a:lnTo>
                                  <a:pt x="239" y="674"/>
                                </a:lnTo>
                                <a:lnTo>
                                  <a:pt x="239" y="873"/>
                                </a:lnTo>
                                <a:close/>
                                <a:moveTo>
                                  <a:pt x="420" y="971"/>
                                </a:moveTo>
                                <a:lnTo>
                                  <a:pt x="515" y="971"/>
                                </a:lnTo>
                                <a:lnTo>
                                  <a:pt x="515" y="901"/>
                                </a:lnTo>
                                <a:lnTo>
                                  <a:pt x="420" y="901"/>
                                </a:lnTo>
                                <a:lnTo>
                                  <a:pt x="420" y="97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1" name="Freeform 8"/>
                        <wps:cNvSpPr>
                          <a:spLocks noEditPoints="1"/>
                        </wps:cNvSpPr>
                        <wps:spPr bwMode="auto">
                          <a:xfrm>
                            <a:off x="3314" y="5322"/>
                            <a:ext cx="1094" cy="1100"/>
                          </a:xfrm>
                          <a:custGeom>
                            <a:avLst/>
                            <a:gdLst>
                              <a:gd name="T0" fmla="*/ 1066 w 1094"/>
                              <a:gd name="T1" fmla="*/ 0 h 1100"/>
                              <a:gd name="T2" fmla="*/ 1094 w 1094"/>
                              <a:gd name="T3" fmla="*/ 0 h 1100"/>
                              <a:gd name="T4" fmla="*/ 1094 w 1094"/>
                              <a:gd name="T5" fmla="*/ 901 h 1100"/>
                              <a:gd name="T6" fmla="*/ 885 w 1094"/>
                              <a:gd name="T7" fmla="*/ 901 h 1100"/>
                              <a:gd name="T8" fmla="*/ 885 w 1094"/>
                              <a:gd name="T9" fmla="*/ 1100 h 1100"/>
                              <a:gd name="T10" fmla="*/ 0 w 1094"/>
                              <a:gd name="T11" fmla="*/ 1100 h 1100"/>
                              <a:gd name="T12" fmla="*/ 0 w 1094"/>
                              <a:gd name="T13" fmla="*/ 1070 h 1100"/>
                              <a:gd name="T14" fmla="*/ 857 w 1094"/>
                              <a:gd name="T15" fmla="*/ 1070 h 1100"/>
                              <a:gd name="T16" fmla="*/ 857 w 1094"/>
                              <a:gd name="T17" fmla="*/ 901 h 1100"/>
                              <a:gd name="T18" fmla="*/ 702 w 1094"/>
                              <a:gd name="T19" fmla="*/ 901 h 1100"/>
                              <a:gd name="T20" fmla="*/ 702 w 1094"/>
                              <a:gd name="T21" fmla="*/ 999 h 1100"/>
                              <a:gd name="T22" fmla="*/ 553 w 1094"/>
                              <a:gd name="T23" fmla="*/ 999 h 1100"/>
                              <a:gd name="T24" fmla="*/ 553 w 1094"/>
                              <a:gd name="T25" fmla="*/ 873 h 1100"/>
                              <a:gd name="T26" fmla="*/ 674 w 1094"/>
                              <a:gd name="T27" fmla="*/ 873 h 1100"/>
                              <a:gd name="T28" fmla="*/ 674 w 1094"/>
                              <a:gd name="T29" fmla="*/ 646 h 1100"/>
                              <a:gd name="T30" fmla="*/ 857 w 1094"/>
                              <a:gd name="T31" fmla="*/ 646 h 1100"/>
                              <a:gd name="T32" fmla="*/ 857 w 1094"/>
                              <a:gd name="T33" fmla="*/ 549 h 1100"/>
                              <a:gd name="T34" fmla="*/ 1000 w 1094"/>
                              <a:gd name="T35" fmla="*/ 549 h 1100"/>
                              <a:gd name="T36" fmla="*/ 1000 w 1094"/>
                              <a:gd name="T37" fmla="*/ 674 h 1100"/>
                              <a:gd name="T38" fmla="*/ 885 w 1094"/>
                              <a:gd name="T39" fmla="*/ 674 h 1100"/>
                              <a:gd name="T40" fmla="*/ 885 w 1094"/>
                              <a:gd name="T41" fmla="*/ 873 h 1100"/>
                              <a:gd name="T42" fmla="*/ 1066 w 1094"/>
                              <a:gd name="T43" fmla="*/ 873 h 1100"/>
                              <a:gd name="T44" fmla="*/ 1066 w 1094"/>
                              <a:gd name="T45" fmla="*/ 0 h 1100"/>
                              <a:gd name="T46" fmla="*/ 971 w 1094"/>
                              <a:gd name="T47" fmla="*/ 577 h 1100"/>
                              <a:gd name="T48" fmla="*/ 885 w 1094"/>
                              <a:gd name="T49" fmla="*/ 577 h 1100"/>
                              <a:gd name="T50" fmla="*/ 885 w 1094"/>
                              <a:gd name="T51" fmla="*/ 646 h 1100"/>
                              <a:gd name="T52" fmla="*/ 971 w 1094"/>
                              <a:gd name="T53" fmla="*/ 646 h 1100"/>
                              <a:gd name="T54" fmla="*/ 971 w 1094"/>
                              <a:gd name="T55" fmla="*/ 577 h 1100"/>
                              <a:gd name="T56" fmla="*/ 857 w 1094"/>
                              <a:gd name="T57" fmla="*/ 674 h 1100"/>
                              <a:gd name="T58" fmla="*/ 702 w 1094"/>
                              <a:gd name="T59" fmla="*/ 674 h 1100"/>
                              <a:gd name="T60" fmla="*/ 702 w 1094"/>
                              <a:gd name="T61" fmla="*/ 873 h 1100"/>
                              <a:gd name="T62" fmla="*/ 857 w 1094"/>
                              <a:gd name="T63" fmla="*/ 873 h 1100"/>
                              <a:gd name="T64" fmla="*/ 857 w 1094"/>
                              <a:gd name="T65" fmla="*/ 674 h 1100"/>
                              <a:gd name="T66" fmla="*/ 674 w 1094"/>
                              <a:gd name="T67" fmla="*/ 901 h 1100"/>
                              <a:gd name="T68" fmla="*/ 581 w 1094"/>
                              <a:gd name="T69" fmla="*/ 901 h 1100"/>
                              <a:gd name="T70" fmla="*/ 581 w 1094"/>
                              <a:gd name="T71" fmla="*/ 971 h 1100"/>
                              <a:gd name="T72" fmla="*/ 674 w 1094"/>
                              <a:gd name="T73" fmla="*/ 971 h 1100"/>
                              <a:gd name="T74" fmla="*/ 674 w 1094"/>
                              <a:gd name="T75" fmla="*/ 901 h 1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094" h="1100">
                                <a:moveTo>
                                  <a:pt x="1066" y="0"/>
                                </a:moveTo>
                                <a:lnTo>
                                  <a:pt x="1094" y="0"/>
                                </a:lnTo>
                                <a:lnTo>
                                  <a:pt x="1094" y="901"/>
                                </a:lnTo>
                                <a:lnTo>
                                  <a:pt x="885" y="901"/>
                                </a:lnTo>
                                <a:lnTo>
                                  <a:pt x="885" y="1100"/>
                                </a:lnTo>
                                <a:lnTo>
                                  <a:pt x="0" y="1100"/>
                                </a:lnTo>
                                <a:lnTo>
                                  <a:pt x="0" y="1070"/>
                                </a:lnTo>
                                <a:lnTo>
                                  <a:pt x="857" y="1070"/>
                                </a:lnTo>
                                <a:lnTo>
                                  <a:pt x="857" y="901"/>
                                </a:lnTo>
                                <a:lnTo>
                                  <a:pt x="702" y="901"/>
                                </a:lnTo>
                                <a:lnTo>
                                  <a:pt x="702" y="999"/>
                                </a:lnTo>
                                <a:lnTo>
                                  <a:pt x="553" y="999"/>
                                </a:lnTo>
                                <a:lnTo>
                                  <a:pt x="553" y="873"/>
                                </a:lnTo>
                                <a:lnTo>
                                  <a:pt x="674" y="873"/>
                                </a:lnTo>
                                <a:lnTo>
                                  <a:pt x="674" y="646"/>
                                </a:lnTo>
                                <a:lnTo>
                                  <a:pt x="857" y="646"/>
                                </a:lnTo>
                                <a:lnTo>
                                  <a:pt x="857" y="549"/>
                                </a:lnTo>
                                <a:lnTo>
                                  <a:pt x="1000" y="549"/>
                                </a:lnTo>
                                <a:lnTo>
                                  <a:pt x="1000" y="674"/>
                                </a:lnTo>
                                <a:lnTo>
                                  <a:pt x="885" y="674"/>
                                </a:lnTo>
                                <a:lnTo>
                                  <a:pt x="885" y="873"/>
                                </a:lnTo>
                                <a:lnTo>
                                  <a:pt x="1066" y="873"/>
                                </a:lnTo>
                                <a:lnTo>
                                  <a:pt x="1066" y="0"/>
                                </a:lnTo>
                                <a:close/>
                                <a:moveTo>
                                  <a:pt x="971" y="577"/>
                                </a:moveTo>
                                <a:lnTo>
                                  <a:pt x="885" y="577"/>
                                </a:lnTo>
                                <a:lnTo>
                                  <a:pt x="885" y="646"/>
                                </a:lnTo>
                                <a:lnTo>
                                  <a:pt x="971" y="646"/>
                                </a:lnTo>
                                <a:lnTo>
                                  <a:pt x="971" y="577"/>
                                </a:lnTo>
                                <a:close/>
                                <a:moveTo>
                                  <a:pt x="857" y="674"/>
                                </a:moveTo>
                                <a:lnTo>
                                  <a:pt x="702" y="674"/>
                                </a:lnTo>
                                <a:lnTo>
                                  <a:pt x="702" y="873"/>
                                </a:lnTo>
                                <a:lnTo>
                                  <a:pt x="857" y="873"/>
                                </a:lnTo>
                                <a:lnTo>
                                  <a:pt x="857" y="674"/>
                                </a:lnTo>
                                <a:close/>
                                <a:moveTo>
                                  <a:pt x="674" y="901"/>
                                </a:moveTo>
                                <a:lnTo>
                                  <a:pt x="581" y="901"/>
                                </a:lnTo>
                                <a:lnTo>
                                  <a:pt x="581" y="971"/>
                                </a:lnTo>
                                <a:lnTo>
                                  <a:pt x="674" y="971"/>
                                </a:lnTo>
                                <a:lnTo>
                                  <a:pt x="674" y="90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38" y="0"/>
                            <a:ext cx="2889" cy="3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1048"/>
                            <a:ext cx="28" cy="433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380" y="1048"/>
                            <a:ext cx="30" cy="433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038" y="6392"/>
                            <a:ext cx="2889" cy="3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o:spt="203" style="position:absolute;left:0pt;height:802.75pt;width:551.25pt;mso-position-horizontal:center;mso-position-horizontal-relative:margin;mso-position-vertical:center;mso-position-vertical-relative:margin;z-index:251661312;mso-width-relative:page;mso-height-relative:page;" coordsize="4410,6422" o:gfxdata="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">
                <o:lock v:ext="edit" aspectratio="f"/>
                <v:shape id="Freeform 5" o:spid="_x0000_s1026" o:spt="100" style="position:absolute;left:0;top:0;height:1100;width:1096;" filled="t" stroked="f" coordsize="1096,1100" o:gfxdata="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R1e5vQAA&#10;ANsAAAAPAAAAAAAAAAEAIAAAACIAAABkcnMvZG93bnJldi54bWxQSwECFAAUAAAACACHTuJAMy8F&#10;njsAAAA5AAAAEAAAAAAAAAABACAAAAAMAQAAZHJzL3NoYXBleG1sLnhtbFBLBQYAAAAABgAGAFsB&#10;AAC2AwAAAAA=&#10;" path="m28,1100l0,1100,0,199,209,199,209,0,1096,0,1096,30,239,30,239,199,392,199,392,101,543,101,543,227,420,227,420,455,239,455,239,551,96,551,96,426,209,426,209,227,28,227,28,1100xm125,523l209,523,209,455,125,455,125,523xm239,426l392,426,392,227,239,227,239,426xm420,199l515,199,515,129,420,129,420,199xe">
                  <v:path o:connectlocs="28,1100;0,1100;0,199;209,199;209,0;1096,0;1096,30;239,30;239,199;392,199;392,101;543,101;543,227;420,227;420,455;239,455;239,551;96,551;96,426;209,426;209,227;28,227;28,1100;125,523;209,523;209,455;125,455;125,523;239,426;392,426;392,227;239,227;239,426;420,199;515,199;515,129;420,129;420,199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" o:spid="_x0000_s1026" o:spt="100" style="position:absolute;left:3314;top:0;height:1100;width:1094;" filled="t" stroked="f" coordsize="1094,1100" o:gfxdata="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Fv47bsAAADb&#10;AAAADwAAAAAAAAABACAAAAAiAAAAZHJzL2Rvd25yZXYueG1sUEsBAhQAFAAAAAgAh07iQDMvBZ47&#10;AAAAOQAAABAAAAAAAAAAAQAgAAAACgEAAGRycy9zaGFwZXhtbC54bWxQSwUGAAAAAAYABgBbAQAA&#10;tAMAAAAA&#10;" path="m1066,227l885,227,885,426,1000,426,1000,551,857,551,857,455,674,455,674,227,553,227,553,101,702,101,702,199,857,199,857,30,0,30,0,0,885,0,885,199,1094,199,1094,1100,1066,1100,1066,227xm971,455l885,455,885,523,971,523,971,455xm857,227l702,227,702,426,857,426,857,227xm674,129l581,129,581,199,674,199,674,129xe">
                  <v:path o:connectlocs="1066,227;885,227;885,426;1000,426;1000,551;857,551;857,455;674,455;674,227;553,227;553,101;702,101;702,199;857,199;857,30;0,30;0,0;885,0;885,199;1094,199;1094,1100;1066,1100;1066,227;971,455;885,455;885,523;971,523;971,455;857,227;702,227;702,426;857,426;857,227;674,129;581,129;581,199;674,199;674,129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7" o:spid="_x0000_s1026" o:spt="100" style="position:absolute;left:0;top:5322;height:1100;width:1096;" filled="t" stroked="f" coordsize="1096,1100" o:gfxdata="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/XZECugAAANsA&#10;AAAPAAAAAAAAAAEAIAAAACIAAABkcnMvZG93bnJldi54bWxQSwECFAAUAAAACACHTuJAMy8FnjsA&#10;AAA5AAAAEAAAAAAAAAABACAAAAAJAQAAZHJzL3NoYXBleG1sLnhtbFBLBQYAAAAABgAGAFsBAACz&#10;AwAAAAA=&#10;" path="m28,873l209,873,209,674,96,674,96,549,239,549,239,646,420,646,420,873,543,873,543,999,392,999,392,901,239,901,239,1070,1096,1070,1096,1100,209,1100,209,901,0,901,0,0,28,0,28,873xm125,646l209,646,209,577,125,577,125,646xm239,873l392,873,392,674,239,674,239,873xm420,971l515,971,515,901,420,901,420,971xe">
                  <v:path o:connectlocs="28,873;209,873;209,674;96,674;96,549;239,549;239,646;420,646;420,873;543,873;543,999;392,999;392,901;239,901;239,1070;1096,1070;1096,1100;209,1100;209,901;0,901;0,0;28,0;28,873;125,646;209,646;209,577;125,577;125,646;239,873;392,873;392,674;239,674;239,873;420,971;515,971;515,901;420,901;420,971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8" o:spid="_x0000_s1026" o:spt="100" style="position:absolute;left:3314;top:5322;height:1100;width:1094;" filled="t" stroked="f" coordsize="1094,1100" o:gfxdata="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hBPla8AAAA&#10;2wAAAA8AAAAAAAAAAQAgAAAAIgAAAGRycy9kb3ducmV2LnhtbFBLAQIUABQAAAAIAIdO4kAzLwWe&#10;OwAAADkAAAAQAAAAAAAAAAEAIAAAAAsBAABkcnMvc2hhcGV4bWwueG1sUEsFBgAAAAAGAAYAWwEA&#10;ALUDAAAAAA==&#10;" path="m1066,0l1094,0,1094,901,885,901,885,1100,0,1100,0,1070,857,1070,857,901,702,901,702,999,553,999,553,873,674,873,674,646,857,646,857,549,1000,549,1000,674,885,674,885,873,1066,873,1066,0xm971,577l885,577,885,646,971,646,971,577xm857,674l702,674,702,873,857,873,857,674xm674,901l581,901,581,971,674,971,674,901xe">
                  <v:path o:connectlocs="1066,0;1094,0;1094,901;885,901;885,1100;0,1100;0,1070;857,1070;857,901;702,901;702,999;553,999;553,873;674,873;674,646;857,646;857,549;1000,549;1000,674;885,674;885,873;1066,873;1066,0;971,577;885,577;885,646;971,646;971,577;857,674;702,674;702,873;857,873;857,674;674,901;581,901;581,971;674,971;674,901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9" o:spid="_x0000_s1026" o:spt="1" style="position:absolute;left:1038;top:0;height:30;width:2889;" filled="t" stroked="f" coordsize="21600,21600" o:gfxdata="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yk5eL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ctangle 10" o:spid="_x0000_s1026" o:spt="1" style="position:absolute;left:0;top:1048;height:4332;width:28;" filled="t" stroked="f" coordsize="21600,21600" o:gfxdata="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lnOO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Rectangle 11" o:spid="_x0000_s1026" o:spt="1" style="position:absolute;left:4380;top:1048;height:4332;width:30;" filled="t" stroked="f" coordsize="21600,21600" o:gfxdata="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eMBJe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Rectangle 12" o:spid="_x0000_s1026" o:spt="1" style="position:absolute;left:1038;top:6392;height:30;width:2889;" filled="t" stroked="f" coordsize="21600,21600" o:gfxdata="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MChDL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bookmarkStart w:id="0" w:name="_GoBack"/>
      <w:bookmarkEnd w:id="0"/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-914400</wp:posOffset>
                </wp:positionV>
                <wp:extent cx="7558405" cy="10692130"/>
                <wp:effectExtent l="0" t="0" r="4445" b="0"/>
                <wp:wrapNone/>
                <wp:docPr id="16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636" cy="10691813"/>
                          <a:chOff x="0" y="0"/>
                          <a:chExt cx="7558636" cy="10691813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8636" cy="10691813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" name="组合 3"/>
                        <wpg:cNvGrpSpPr/>
                        <wpg:grpSpPr>
                          <a:xfrm>
                            <a:off x="671639" y="2528919"/>
                            <a:ext cx="6214788" cy="5666140"/>
                            <a:chOff x="671639" y="2528919"/>
                            <a:chExt cx="6214788" cy="5666140"/>
                          </a:xfrm>
                        </wpg:grpSpPr>
                        <wps:wsp>
                          <wps:cNvPr id="4" name="文本框 27"/>
                          <wps:cNvSpPr txBox="1"/>
                          <wps:spPr>
                            <a:xfrm>
                              <a:off x="671639" y="2528919"/>
                              <a:ext cx="3648075" cy="3657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 w:line="432" w:lineRule="exact"/>
                                  <w:rPr>
                                    <w14:props3d w14:extrusionH="0" w14:contourW="12700" w14:prstMaterial="warmMatte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Theme="majorEastAsia" w:cstheme="minorBidi"/>
                                    <w:b/>
                                    <w:bCs/>
                                    <w:color w:val="404040" w:themeColor="text1" w:themeTint="BF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  <w14:props3d w14:extrusionH="0" w14:contourW="12700" w14:prstMaterial="warmMatte"/>
                                  </w:rPr>
                                  <w:t>尊敬的            先生/女士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  <a:scene3d>
                              <a:camera prst="orthographicFront"/>
                              <a:lightRig rig="threePt" dir="t"/>
                            </a:scene3d>
                            <a:sp3d contourW="12700"/>
                          </wps:bodyPr>
                        </wps:wsp>
                        <wps:wsp>
                          <wps:cNvPr id="5" name="直接连接符 5"/>
                          <wps:cNvCnPr/>
                          <wps:spPr>
                            <a:xfrm>
                              <a:off x="1454324" y="2895413"/>
                              <a:ext cx="805477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文本框 27"/>
                          <wps:cNvSpPr txBox="1"/>
                          <wps:spPr>
                            <a:xfrm>
                              <a:off x="671682" y="3074762"/>
                              <a:ext cx="5999480" cy="3657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 w:line="432" w:lineRule="exact"/>
                                  <w:rPr>
                                    <w14:props3d w14:extrusionH="0" w14:contourW="12700" w14:prstMaterial="warmMatte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Theme="majorEastAsia" w:cstheme="minorBidi"/>
                                    <w:color w:val="404040" w:themeColor="text1" w:themeTint="BF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  <w14:props3d w14:extrusionH="0" w14:contourW="12700" w14:prstMaterial="warmMatte"/>
                                  </w:rPr>
                                  <w:t xml:space="preserve">      您好！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  <a:scene3d>
                              <a:camera prst="orthographicFront"/>
                              <a:lightRig rig="threePt" dir="t"/>
                            </a:scene3d>
                            <a:sp3d contourW="12700"/>
                          </wps:bodyPr>
                        </wps:wsp>
                        <wps:wsp>
                          <wps:cNvPr id="7" name="文本框 27"/>
                          <wps:cNvSpPr txBox="1"/>
                          <wps:spPr>
                            <a:xfrm>
                              <a:off x="671682" y="3451268"/>
                              <a:ext cx="6214745" cy="24688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 w:line="360" w:lineRule="auto"/>
                                  <w:rPr>
                                    <w14:props3d w14:extrusionH="0" w14:contourW="12700" w14:prstMaterial="warmMatte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Theme="majorEastAsia" w:cstheme="minorBidi"/>
                                    <w:color w:val="404040" w:themeColor="text1" w:themeTint="BF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  <w14:props3d w14:extrusionH="0" w14:contourW="12700" w14:prstMaterial="warmMatte"/>
                                  </w:rPr>
                                  <w:t xml:space="preserve">      我公司决定于2019年02月02日在公司活动中心举办2019年新春酒会，该年会由我公司策划，主要包括开放式座谈和品尝美食等活动内容。为了加强我们公司的经验交流，促进彼此的发展，现在诚挚地邀请贵公司来参加我公司的年会。如果同意，请将贵公司参加年会的人员名单送到我公司后勤部。特此函达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  <a:scene3d>
                              <a:camera prst="orthographicFront"/>
                              <a:lightRig rig="threePt" dir="t"/>
                            </a:scene3d>
                            <a:sp3d contourW="12700"/>
                          </wps:bodyPr>
                        </wps:wsp>
                        <wps:wsp>
                          <wps:cNvPr id="8" name="文本框 27"/>
                          <wps:cNvSpPr txBox="1"/>
                          <wps:spPr>
                            <a:xfrm>
                              <a:off x="1763606" y="7479357"/>
                              <a:ext cx="5061210" cy="36933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 w:line="432" w:lineRule="exact"/>
                                  <w:jc w:val="right"/>
                                  <w:rPr>
                                    <w14:props3d w14:extrusionH="0" w14:contourW="12700" w14:prstMaterial="warmMatte"/>
                                  </w:rPr>
                                </w:pPr>
                                <w:r>
                                  <w:rPr>
                                    <w:rFonts w:hint="eastAsia" w:hAnsi="微软雅黑" w:asciiTheme="minorHAnsi" w:eastAsiaTheme="minorEastAsia" w:cstheme="minorBidi"/>
                                    <w:color w:val="404040" w:themeColor="text1" w:themeTint="BF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  <w14:props3d w14:extrusionH="0" w14:contourW="12700" w14:prstMaterial="warmMatte"/>
                                  </w:rPr>
                                  <w:t>活动时间：</w:t>
                                </w:r>
                                <w:r>
                                  <w:rPr>
                                    <w:rFonts w:hAnsi="Calibri" w:asciiTheme="minorHAnsi" w:eastAsiaTheme="minorEastAsia" w:cstheme="minorBidi"/>
                                    <w:color w:val="404040" w:themeColor="text1" w:themeTint="BF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  <w14:props3d w14:extrusionH="0" w14:contourW="12700" w14:prstMaterial="warmMatte"/>
                                  </w:rPr>
                                  <w:t>1.20-2.20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  <a:scene3d>
                              <a:camera prst="orthographicFront"/>
                              <a:lightRig rig="threePt" dir="t"/>
                            </a:scene3d>
                            <a:sp3d contourW="12700"/>
                          </wps:bodyPr>
                        </wps:wsp>
                        <wps:wsp>
                          <wps:cNvPr id="9" name="文本框 27"/>
                          <wps:cNvSpPr txBox="1"/>
                          <wps:spPr>
                            <a:xfrm>
                              <a:off x="733799" y="6765473"/>
                              <a:ext cx="6090285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jc w:val="right"/>
                                  <w:rPr>
                                    <w14:props3d w14:extrusionH="0" w14:contourW="12700" w14:prstMaterial="warmMatte"/>
                                  </w:rPr>
                                </w:pPr>
                                <w:r>
                                  <w:rPr>
                                    <w:rFonts w:hint="eastAsia" w:hAnsi="微软雅黑" w:asciiTheme="minorHAnsi" w:eastAsiaTheme="minorEastAsia" w:cstheme="minorBidi"/>
                                    <w:color w:val="404040" w:themeColor="text1" w:themeTint="BF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  <w14:props3d w14:extrusionH="0" w14:contourW="12700" w14:prstMaterial="warmMatte"/>
                                  </w:rPr>
                                  <w:t>珠海金山办公软件有限公司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  <a:scene3d>
                              <a:camera prst="orthographicFront"/>
                              <a:lightRig rig="threePt" dir="t"/>
                            </a:scene3d>
                            <a:sp3d contourW="12700"/>
                          </wps:bodyPr>
                        </wps:wsp>
                        <wps:wsp>
                          <wps:cNvPr id="10" name="文本框 27"/>
                          <wps:cNvSpPr txBox="1"/>
                          <wps:spPr>
                            <a:xfrm>
                              <a:off x="733799" y="7108017"/>
                              <a:ext cx="6090285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jc w:val="right"/>
                                  <w:rPr>
                                    <w14:props3d w14:extrusionH="0" w14:contourW="12700" w14:prstMaterial="warmMatte"/>
                                  </w:rPr>
                                </w:pPr>
                                <w:r>
                                  <w:rPr>
                                    <w:rFonts w:hint="eastAsia" w:hAnsi="微软雅黑" w:asciiTheme="minorHAnsi" w:eastAsiaTheme="minorEastAsia" w:cstheme="minorBidi"/>
                                    <w:color w:val="404040" w:themeColor="text1" w:themeTint="BF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  <w14:props3d w14:extrusionH="0" w14:contourW="12700" w14:prstMaterial="warmMatte"/>
                                  </w:rPr>
                                  <w:t>地址：珠海市香洲区唐家湾前岛环路</w:t>
                                </w:r>
                                <w:r>
                                  <w:rPr>
                                    <w:rFonts w:hAnsi="Calibri" w:asciiTheme="minorHAnsi" w:eastAsiaTheme="minorEastAsia" w:cstheme="minorBidi"/>
                                    <w:color w:val="404040" w:themeColor="text1" w:themeTint="BF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  <w14:props3d w14:extrusionH="0" w14:contourW="12700" w14:prstMaterial="warmMatte"/>
                                  </w:rPr>
                                  <w:t>321</w:t>
                                </w:r>
                                <w:r>
                                  <w:rPr>
                                    <w:rFonts w:hint="eastAsia" w:hAnsi="微软雅黑" w:asciiTheme="minorHAnsi" w:eastAsiaTheme="minorEastAsia" w:cstheme="minorBidi"/>
                                    <w:color w:val="404040" w:themeColor="text1" w:themeTint="BF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  <w14:props3d w14:extrusionH="0" w14:contourW="12700" w14:prstMaterial="warmMatte"/>
                                  </w:rPr>
                                  <w:t>号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  <a:scene3d>
                              <a:camera prst="orthographicFront"/>
                              <a:lightRig rig="threePt" dir="t"/>
                            </a:scene3d>
                            <a:sp3d contourW="12700"/>
                          </wps:bodyPr>
                        </wps:wsp>
                        <wps:wsp>
                          <wps:cNvPr id="11" name="文本框 27"/>
                          <wps:cNvSpPr txBox="1"/>
                          <wps:spPr>
                            <a:xfrm>
                              <a:off x="1902107" y="7707379"/>
                              <a:ext cx="4922520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jc w:val="right"/>
                                  <w:rPr>
                                    <w14:props3d w14:extrusionH="0" w14:contourW="12700" w14:prstMaterial="warmMatte"/>
                                  </w:rPr>
                                </w:pPr>
                                <w:r>
                                  <w:rPr>
                                    <w:rFonts w:hint="eastAsia" w:hAnsi="微软雅黑" w:asciiTheme="minorHAnsi" w:eastAsiaTheme="minorEastAsia" w:cstheme="minorBidi"/>
                                    <w:color w:val="404040" w:themeColor="text1" w:themeTint="BF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  <w14:props3d w14:extrusionH="0" w14:contourW="12700" w14:prstMaterial="warmMatte"/>
                                  </w:rPr>
                                  <w:t>电话：</w:t>
                                </w:r>
                                <w:r>
                                  <w:rPr>
                                    <w:rFonts w:hAnsi="Calibri" w:asciiTheme="minorHAnsi" w:eastAsiaTheme="minorEastAsia" w:cstheme="minorBidi"/>
                                    <w:color w:val="404040" w:themeColor="text1" w:themeTint="BF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  <w14:props3d w14:extrusionH="0" w14:contourW="12700" w14:prstMaterial="warmMatte"/>
                                  </w:rPr>
                                  <w:t>0000-0000000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  <a:scene3d>
                              <a:camera prst="orthographicFront"/>
                              <a:lightRig rig="threePt" dir="t"/>
                            </a:scene3d>
                            <a:sp3d contourW="12700"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5" o:spid="_x0000_s1026" o:spt="203" style="position:absolute;left:0pt;margin-left:-90pt;margin-top:-72pt;height:841.9pt;width:595.15pt;z-index:251659264;mso-width-relative:page;mso-height-relative:page;" coordsize="7558636,10691813" o:gfxdata="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">
                <o:lock v:ext="edit" aspectratio="f"/>
                <v:shape id="_x0000_s1026" o:spid="_x0000_s1026" o:spt="75" type="#_x0000_t75" style="position:absolute;left:0;top:0;height:10691813;width:7558636;" filled="f" o:preferrelative="t" stroked="f" coordsize="21600,21600" o:gfxdata="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FjGvL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t"/>
                </v:shape>
                <v:group id="_x0000_s1026" o:spid="_x0000_s1026" o:spt="203" style="position:absolute;left:671639;top:2528919;height:5666140;width:6214788;" coordorigin="671639,2528919" coordsize="6214788,5666140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27" o:spid="_x0000_s1026" o:spt="202" type="#_x0000_t202" style="position:absolute;left:671639;top:2528919;height:365760;width:3648075;" filled="f" stroked="f" coordsize="21600,21600" o:gfxdata="UEsDBAoAAAAAAIdO4kAAAAAAAAAAAAAAAAAEAAAAZHJzL1BLAwQUAAAACACHTuJArSBER7sAAADa&#10;AAAADwAAAGRycy9kb3ducmV2LnhtbEWPwWrDMBBE74X8g9hAb43k0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SBER7sAAADa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spacing w:before="0" w:beforeAutospacing="0" w:after="0" w:afterAutospacing="0" w:line="432" w:lineRule="exact"/>
                            <w:rPr>
                              <w14:props3d w14:extrusionH="0" w14:contourW="12700" w14:prstMaterial="warmMatte"/>
                            </w:rPr>
                          </w:pPr>
                          <w:r>
                            <w:rPr>
                              <w:rFonts w:hint="eastAsia" w:ascii="微软雅黑" w:hAnsi="微软雅黑" w:eastAsiaTheme="majorEastAsia" w:cstheme="minorBidi"/>
                              <w:b/>
                              <w:bCs/>
                              <w:color w:val="404040" w:themeColor="text1" w:themeTint="BF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  <w14:props3d w14:extrusionH="0" w14:contourW="12700" w14:prstMaterial="warmMatte"/>
                            </w:rPr>
                            <w:t>尊敬的            先生/女士</w:t>
                          </w:r>
                        </w:p>
                      </w:txbxContent>
                    </v:textbox>
                  </v:shape>
                  <v:line id="_x0000_s1026" o:spid="_x0000_s1026" o:spt="20" style="position:absolute;left:1454324;top:2895413;height:0;width:805477;" filled="f" stroked="t" coordsize="21600,21600" o:gfxdata="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hCaie8AAAA&#10;2gAAAA8AAAAAAAAAAQAgAAAAIgAAAGRycy9kb3ducmV2LnhtbFBLAQIUABQAAAAIAIdO4kAzLwWe&#10;OwAAADkAAAAQAAAAAAAAAAEAIAAAAAsBAABkcnMvc2hhcGV4bWwueG1sUEsFBgAAAAAGAAYAWwEA&#10;ALUDAAAAAA==&#10;">
                    <v:fill on="f" focussize="0,0"/>
                    <v:stroke weight="0.5pt" color="#595959 [2109]" miterlimit="8" joinstyle="miter"/>
                    <v:imagedata o:title=""/>
                    <o:lock v:ext="edit" aspectratio="f"/>
                  </v:line>
                  <v:shape id="文本框 27" o:spid="_x0000_s1026" o:spt="202" type="#_x0000_t202" style="position:absolute;left:671682;top:3074762;height:365760;width:5999480;" filled="f" stroked="f" coordsize="21600,21600" o:gfxdata="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vn+rugAAANo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spacing w:before="0" w:beforeAutospacing="0" w:after="0" w:afterAutospacing="0" w:line="432" w:lineRule="exact"/>
                            <w:rPr>
                              <w14:props3d w14:extrusionH="0" w14:contourW="12700" w14:prstMaterial="warmMatte"/>
                            </w:rPr>
                          </w:pPr>
                          <w:r>
                            <w:rPr>
                              <w:rFonts w:hint="eastAsia" w:ascii="微软雅黑" w:hAnsi="微软雅黑" w:eastAsiaTheme="majorEastAsia" w:cstheme="minorBidi"/>
                              <w:color w:val="404040" w:themeColor="text1" w:themeTint="BF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  <w14:props3d w14:extrusionH="0" w14:contourW="12700" w14:prstMaterial="warmMatte"/>
                            </w:rPr>
                            <w:t xml:space="preserve">      您好！</w:t>
                          </w:r>
                        </w:p>
                      </w:txbxContent>
                    </v:textbox>
                  </v:shape>
                  <v:shape id="文本框 27" o:spid="_x0000_s1026" o:spt="202" type="#_x0000_t202" style="position:absolute;left:671682;top:3451268;height:2468880;width:6214745;" filled="f" stroked="f" coordsize="21600,21600" o:gfxdata="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LaMLsAAADa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spacing w:before="0" w:beforeAutospacing="0" w:after="0" w:afterAutospacing="0" w:line="360" w:lineRule="auto"/>
                            <w:rPr>
                              <w14:props3d w14:extrusionH="0" w14:contourW="12700" w14:prstMaterial="warmMatte"/>
                            </w:rPr>
                          </w:pPr>
                          <w:r>
                            <w:rPr>
                              <w:rFonts w:hint="eastAsia" w:ascii="微软雅黑" w:hAnsi="微软雅黑" w:eastAsiaTheme="majorEastAsia" w:cstheme="minorBidi"/>
                              <w:color w:val="404040" w:themeColor="text1" w:themeTint="BF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  <w14:props3d w14:extrusionH="0" w14:contourW="12700" w14:prstMaterial="warmMatte"/>
                            </w:rPr>
                            <w:t xml:space="preserve">      我公司决定于2019年02月02日在公司活动中心举办2019年新春酒会，该年会由我公司策划，主要包括开放式座谈和品尝美食等活动内容。为了加强我们公司的经验交流，促进彼此的发展，现在诚挚地邀请贵公司来参加我公司的年会。如果同意，请将贵公司参加年会的人员名单送到我公司后勤部。特此函达</w:t>
                          </w:r>
                        </w:p>
                      </w:txbxContent>
                    </v:textbox>
                  </v:shape>
                  <v:shape id="文本框 27" o:spid="_x0000_s1026" o:spt="202" type="#_x0000_t202" style="position:absolute;left:1763606;top:7479357;height:369332;width:5061210;" filled="f" stroked="f" coordsize="21600,21600" o:gfxdata="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sbU5CtwAAANoAAAAP&#10;AAAAAAAAAAEAIAAAACIAAABkcnMvZG93bnJldi54bWxQSwECFAAUAAAACACHTuJAMy8FnjsAAAA5&#10;AAAAEAAAAAAAAAABACAAAAAGAQAAZHJzL3NoYXBleG1sLnhtbFBLBQYAAAAABgAGAFsBAACwAwAA&#10;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spacing w:before="0" w:beforeAutospacing="0" w:after="0" w:afterAutospacing="0" w:line="432" w:lineRule="exact"/>
                            <w:jc w:val="right"/>
                            <w:rPr>
                              <w14:props3d w14:extrusionH="0" w14:contourW="12700" w14:prstMaterial="warmMatte"/>
                            </w:rPr>
                          </w:pPr>
                          <w:r>
                            <w:rPr>
                              <w:rFonts w:hint="eastAsia" w:hAnsi="微软雅黑" w:asciiTheme="minorHAnsi" w:eastAsiaTheme="minorEastAsia" w:cstheme="minorBidi"/>
                              <w:color w:val="404040" w:themeColor="text1" w:themeTint="BF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  <w14:props3d w14:extrusionH="0" w14:contourW="12700" w14:prstMaterial="warmMatte"/>
                            </w:rPr>
                            <w:t>活动时间：</w:t>
                          </w:r>
                          <w:r>
                            <w:rPr>
                              <w:rFonts w:hAnsi="Calibri" w:asciiTheme="minorHAnsi" w:eastAsiaTheme="minorEastAsia" w:cstheme="minorBidi"/>
                              <w:color w:val="404040" w:themeColor="text1" w:themeTint="BF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  <w14:props3d w14:extrusionH="0" w14:contourW="12700" w14:prstMaterial="warmMatte"/>
                            </w:rPr>
                            <w:t>1.20-2.20</w:t>
                          </w:r>
                        </w:p>
                      </w:txbxContent>
                    </v:textbox>
                  </v:shape>
                  <v:shape id="文本框 27" o:spid="_x0000_s1026" o:spt="202" type="#_x0000_t202" style="position:absolute;left:733799;top:6765473;height:487680;width:6090285;" filled="f" stroked="f" coordsize="21600,21600" o:gfxdata="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yHr2bsAAADa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jc w:val="right"/>
                            <w:rPr>
                              <w14:props3d w14:extrusionH="0" w14:contourW="12700" w14:prstMaterial="warmMatte"/>
                            </w:rPr>
                          </w:pPr>
                          <w:r>
                            <w:rPr>
                              <w:rFonts w:hint="eastAsia" w:hAnsi="微软雅黑" w:asciiTheme="minorHAnsi" w:eastAsiaTheme="minorEastAsia" w:cstheme="minorBidi"/>
                              <w:color w:val="404040" w:themeColor="text1" w:themeTint="BF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  <w14:props3d w14:extrusionH="0" w14:contourW="12700" w14:prstMaterial="warmMatte"/>
                            </w:rPr>
                            <w:t>珠海金山办公软件有限公司</w:t>
                          </w:r>
                        </w:p>
                      </w:txbxContent>
                    </v:textbox>
                  </v:shape>
                  <v:shape id="文本框 27" o:spid="_x0000_s1026" o:spt="202" type="#_x0000_t202" style="position:absolute;left:733799;top:7108017;height:487680;width:6090285;" filled="f" stroked="f" coordsize="21600,21600" o:gfxdata="UEsDBAoAAAAAAIdO4kAAAAAAAAAAAAAAAAAEAAAAZHJzL1BLAwQUAAAACACHTuJA1bA0N7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73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A0N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jc w:val="right"/>
                            <w:rPr>
                              <w14:props3d w14:extrusionH="0" w14:contourW="12700" w14:prstMaterial="warmMatte"/>
                            </w:rPr>
                          </w:pPr>
                          <w:r>
                            <w:rPr>
                              <w:rFonts w:hint="eastAsia" w:hAnsi="微软雅黑" w:asciiTheme="minorHAnsi" w:eastAsiaTheme="minorEastAsia" w:cstheme="minorBidi"/>
                              <w:color w:val="404040" w:themeColor="text1" w:themeTint="BF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  <w14:props3d w14:extrusionH="0" w14:contourW="12700" w14:prstMaterial="warmMatte"/>
                            </w:rPr>
                            <w:t>地址：珠海市香洲区唐家湾前岛环路</w:t>
                          </w:r>
                          <w:r>
                            <w:rPr>
                              <w:rFonts w:hAnsi="Calibri" w:asciiTheme="minorHAnsi" w:eastAsiaTheme="minorEastAsia" w:cstheme="minorBidi"/>
                              <w:color w:val="404040" w:themeColor="text1" w:themeTint="BF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  <w14:props3d w14:extrusionH="0" w14:contourW="12700" w14:prstMaterial="warmMatte"/>
                            </w:rPr>
                            <w:t>321</w:t>
                          </w:r>
                          <w:r>
                            <w:rPr>
                              <w:rFonts w:hint="eastAsia" w:hAnsi="微软雅黑" w:asciiTheme="minorHAnsi" w:eastAsiaTheme="minorEastAsia" w:cstheme="minorBidi"/>
                              <w:color w:val="404040" w:themeColor="text1" w:themeTint="BF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  <w14:props3d w14:extrusionH="0" w14:contourW="12700" w14:prstMaterial="warmMatte"/>
                            </w:rPr>
                            <w:t>号</w:t>
                          </w:r>
                        </w:p>
                      </w:txbxContent>
                    </v:textbox>
                  </v:shape>
                  <v:shape id="文本框 27" o:spid="_x0000_s1026" o:spt="202" type="#_x0000_t202" style="position:absolute;left:1902107;top:7707379;height:487680;width:4922520;" filled="f" stroked="f" coordsize="21600,21600" o:gfxdata="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r8kay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jc w:val="right"/>
                            <w:rPr>
                              <w14:props3d w14:extrusionH="0" w14:contourW="12700" w14:prstMaterial="warmMatte"/>
                            </w:rPr>
                          </w:pPr>
                          <w:r>
                            <w:rPr>
                              <w:rFonts w:hint="eastAsia" w:hAnsi="微软雅黑" w:asciiTheme="minorHAnsi" w:eastAsiaTheme="minorEastAsia" w:cstheme="minorBidi"/>
                              <w:color w:val="404040" w:themeColor="text1" w:themeTint="BF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  <w14:props3d w14:extrusionH="0" w14:contourW="12700" w14:prstMaterial="warmMatte"/>
                            </w:rPr>
                            <w:t>电话：</w:t>
                          </w:r>
                          <w:r>
                            <w:rPr>
                              <w:rFonts w:hAnsi="Calibri" w:asciiTheme="minorHAnsi" w:eastAsiaTheme="minorEastAsia" w:cstheme="minorBidi"/>
                              <w:color w:val="404040" w:themeColor="text1" w:themeTint="BF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  <w14:props3d w14:extrusionH="0" w14:contourW="12700" w14:prstMaterial="warmMatte"/>
                            </w:rPr>
                            <w:t>0000-0000000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3D4826"/>
    <w:rsid w:val="0040390D"/>
    <w:rsid w:val="004F0B71"/>
    <w:rsid w:val="005126AE"/>
    <w:rsid w:val="00685D5B"/>
    <w:rsid w:val="00693EF2"/>
    <w:rsid w:val="006D2379"/>
    <w:rsid w:val="009577C8"/>
    <w:rsid w:val="00AD300E"/>
    <w:rsid w:val="00E74C6A"/>
    <w:rsid w:val="3C3D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mile\AppData\Roaming\kingsoft\office6\templates\download\7ed6634e-f170-4e29-9315-0e180923380e\&#36992;&#35831;&#20989;-&#24180;&#20250;&#36992;&#35831;&#20989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微软雅黑 Calibri">
      <a:majorFont>
        <a:latin typeface="Calibri Light"/>
        <a:ea typeface="微软雅黑"/>
        <a:cs typeface=""/>
      </a:majorFont>
      <a:minorFont>
        <a:latin typeface="Calibri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邀请函-年会邀请函.docx</Template>
  <Pages>2</Pages>
  <Words>0</Words>
  <Characters>0</Characters>
  <Lines>1</Lines>
  <Paragraphs>1</Paragraphs>
  <TotalTime>4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2021-09-18T10:07:00Z</dcterms:created>
  <dc:creator>Baek. °</dc:creator>
  <cp:lastModifiedBy>Baek. °</cp:lastModifiedBy>
  <dcterms:modified xsi:type="dcterms:W3CDTF">2021-09-18T10:08:33Z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KSOTemplateUUID">
    <vt:lpwstr>v1.0_mb_fVXk/cMuPdkVBDdKdDlokg==</vt:lpwstr>
  </property>
  <property fmtid="{D5CDD505-2E9C-101B-9397-08002B2CF9AE}" pid="4" name="ICV">
    <vt:lpwstr>A12F394519FA44E698B70C587B384FD7</vt:lpwstr>
  </property>
</Properties>
</file>